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256"/>
        <w:tblW w:w="10921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60"/>
        <w:gridCol w:w="712"/>
        <w:gridCol w:w="6649"/>
      </w:tblGrid>
      <w:tr w:rsidR="008574A3" w:rsidRPr="008F2702" w14:paraId="7834888D" w14:textId="77777777" w:rsidTr="004D1AF8">
        <w:trPr>
          <w:trHeight w:val="4364"/>
        </w:trPr>
        <w:tc>
          <w:tcPr>
            <w:tcW w:w="3560" w:type="dxa"/>
            <w:vAlign w:val="bottom"/>
          </w:tcPr>
          <w:p w14:paraId="7ADA2A0F" w14:textId="77777777" w:rsidR="008574A3" w:rsidRPr="008F2702" w:rsidRDefault="008574A3" w:rsidP="008574A3">
            <w:pPr>
              <w:tabs>
                <w:tab w:val="left" w:pos="990"/>
              </w:tabs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65F55A0D" wp14:editId="108CA082">
                  <wp:extent cx="3024000" cy="2016301"/>
                  <wp:effectExtent l="0" t="0" r="0" b="3175"/>
                  <wp:docPr id="52127708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77083" name="Image 521277083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73" t="14733" r="3763" b="12001"/>
                          <a:stretch/>
                        </pic:blipFill>
                        <pic:spPr>
                          <a:xfrm>
                            <a:off x="0" y="0"/>
                            <a:ext cx="3024000" cy="201630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" w:type="dxa"/>
          </w:tcPr>
          <w:p w14:paraId="1E8C76DD" w14:textId="28152811" w:rsidR="008574A3" w:rsidRPr="008F2702" w:rsidRDefault="00607FBC" w:rsidP="008574A3">
            <w:pPr>
              <w:tabs>
                <w:tab w:val="left" w:pos="990"/>
              </w:tabs>
            </w:pPr>
            <w:r w:rsidRPr="00607FBC">
              <w:rPr>
                <w:b/>
                <w:bCs/>
                <w:noProof/>
                <w:spacing w:val="19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DD0E66" wp14:editId="4DBC56EE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1666240</wp:posOffset>
                      </wp:positionV>
                      <wp:extent cx="4029075" cy="504825"/>
                      <wp:effectExtent l="0" t="0" r="0" b="0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9075" cy="50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FCE62A" w14:textId="4A8FB68D" w:rsidR="0039740E" w:rsidRPr="00607FBC" w:rsidRDefault="0039740E" w:rsidP="0039740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607FBC">
                                    <w:rPr>
                                      <w:color w:val="000000" w:themeColor="text1"/>
                                      <w:sz w:val="22"/>
                                      <w:lang w:val="pt-BR"/>
                                    </w:rPr>
                                    <w:t xml:space="preserve"> </w:t>
                                  </w:r>
                                  <w:r w:rsidR="00607FBC" w:rsidRPr="00607FB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1F5F9"/>
                                      <w:lang w:val="pt-BR"/>
                                    </w:rPr>
                                    <w:t>Técnico de Informática – Desenvolvimento Web &amp; Suporte Digital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D0E66" id="Retângulo 2" o:spid="_x0000_s1026" style="position:absolute;margin-left:6.9pt;margin-top:131.2pt;width:317.2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" filled="f" stroked="f" strokeweight="1pt">
                      <v:textbox>
                        <w:txbxContent>
                          <w:p w14:paraId="2CFCE62A" w14:textId="4A8FB68D" w:rsidR="0039740E" w:rsidRPr="00607FBC" w:rsidRDefault="0039740E" w:rsidP="0039740E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607FBC">
                              <w:rPr>
                                <w:color w:val="000000" w:themeColor="text1"/>
                                <w:sz w:val="22"/>
                                <w:lang w:val="pt-BR"/>
                              </w:rPr>
                              <w:t xml:space="preserve"> </w:t>
                            </w:r>
                            <w:r w:rsidR="00607FBC" w:rsidRPr="00607FB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shd w:val="clear" w:color="auto" w:fill="F1F5F9"/>
                                <w:lang w:val="pt-BR"/>
                              </w:rPr>
                              <w:t>Técnico de Informática – Desenvolvimento Web &amp; Suporte Digital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649" w:type="dxa"/>
            <w:vAlign w:val="bottom"/>
          </w:tcPr>
          <w:p w14:paraId="04DEF39D" w14:textId="02198522" w:rsidR="008574A3" w:rsidRPr="00D57724" w:rsidRDefault="00607FBC" w:rsidP="008574A3">
            <w:pPr>
              <w:pStyle w:val="Subttulo"/>
            </w:pPr>
            <w:r>
              <w:rPr>
                <w:b/>
                <w:bCs/>
                <w:noProof/>
                <w:w w:val="1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8A7375" wp14:editId="64758B4F">
                      <wp:simplePos x="0" y="0"/>
                      <wp:positionH relativeFrom="column">
                        <wp:posOffset>-86360</wp:posOffset>
                      </wp:positionH>
                      <wp:positionV relativeFrom="paragraph">
                        <wp:posOffset>-1686560</wp:posOffset>
                      </wp:positionV>
                      <wp:extent cx="3600450" cy="942975"/>
                      <wp:effectExtent l="0" t="0" r="0" b="0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450" cy="942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82367A" w14:textId="6E4D880C" w:rsidR="00607FBC" w:rsidRPr="00607FBC" w:rsidRDefault="00607FBC" w:rsidP="00607FBC">
                                  <w:pPr>
                                    <w:pStyle w:val="Ttulo"/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607FBC"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>basungalutumba</w:t>
                                  </w:r>
                                  <w:r w:rsidRPr="00607FBC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Pr="00607FBC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jeremias</w:t>
                                  </w:r>
                                </w:p>
                                <w:p w14:paraId="75F0B6CB" w14:textId="2A1DC7AE" w:rsidR="00607FBC" w:rsidRDefault="00607FBC" w:rsidP="00607F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A7375" id="Retângulo 3" o:spid="_x0000_s1027" style="position:absolute;margin-left:-6.8pt;margin-top:-132.8pt;width:283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" filled="f" stroked="f" strokeweight="1pt">
                      <v:textbox>
                        <w:txbxContent>
                          <w:p w14:paraId="5382367A" w14:textId="6E4D880C" w:rsidR="00607FBC" w:rsidRPr="00607FBC" w:rsidRDefault="00607FBC" w:rsidP="00607FBC">
                            <w:pPr>
                              <w:pStyle w:val="Ttulo"/>
                              <w:jc w:val="both"/>
                              <w:rPr>
                                <w:b/>
                              </w:rPr>
                            </w:pPr>
                            <w:r w:rsidRPr="00607FBC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basungalutumba</w:t>
                            </w:r>
                            <w:r w:rsidRPr="00607FBC">
                              <w:rPr>
                                <w:b/>
                              </w:rPr>
                              <w:t xml:space="preserve"> </w:t>
                            </w:r>
                            <w:r w:rsidRPr="00607FB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jeremias</w:t>
                            </w:r>
                          </w:p>
                          <w:p w14:paraId="75F0B6CB" w14:textId="2A1DC7AE" w:rsidR="00607FBC" w:rsidRDefault="00607FBC" w:rsidP="00607FB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8574A3" w:rsidRPr="0039740E" w14:paraId="71F8DCEB" w14:textId="77777777" w:rsidTr="004D1AF8">
        <w:trPr>
          <w:trHeight w:val="9423"/>
        </w:trPr>
        <w:tc>
          <w:tcPr>
            <w:tcW w:w="3560" w:type="dxa"/>
          </w:tcPr>
          <w:p w14:paraId="1267841C" w14:textId="77777777" w:rsidR="008574A3" w:rsidRPr="008574A3" w:rsidRDefault="008574A3" w:rsidP="008574A3">
            <w:pPr>
              <w:pStyle w:val="Ttulo3"/>
              <w:rPr>
                <w:lang w:val="pt-BR"/>
              </w:rPr>
            </w:pPr>
            <w:r w:rsidRPr="008574A3">
              <w:rPr>
                <w:lang w:val="pt-BR"/>
              </w:rPr>
              <w:t>PERFIL</w:t>
            </w:r>
          </w:p>
          <w:p w14:paraId="3FDB9B90" w14:textId="77777777" w:rsidR="00FB0258" w:rsidRDefault="00607FBC" w:rsidP="00FB0258">
            <w:pPr>
              <w:pStyle w:val="SemEspaamento"/>
            </w:pPr>
            <w:r w:rsidRPr="00FB0258">
              <w:rPr>
                <w:lang w:val="pt-BR"/>
              </w:rPr>
              <w:t xml:space="preserve">Graduado em Ciências </w:t>
            </w:r>
            <w:proofErr w:type="gramStart"/>
            <w:r w:rsidRPr="00FB0258">
              <w:rPr>
                <w:lang w:val="pt-BR"/>
              </w:rPr>
              <w:t>Informáticas ,</w:t>
            </w:r>
            <w:proofErr w:type="gramEnd"/>
            <w:r w:rsidRPr="00FB0258">
              <w:rPr>
                <w:lang w:val="pt-BR"/>
              </w:rPr>
              <w:t xml:space="preserve"> consciente e motivado, com boas noções em informática geral e desenvolvimento web. </w:t>
            </w:r>
            <w:r w:rsidRPr="00FB0258">
              <w:t>Capacidade de adaptação rápida em ambiente profissional, vontade de aprender e evoluir. Pessoa autónoma, responsável e entusiasta, pronta para assumir desafios e crescer com a equipa.</w:t>
            </w:r>
          </w:p>
          <w:p w14:paraId="4D608E38" w14:textId="5419A5A9" w:rsidR="008574A3" w:rsidRPr="008574A3" w:rsidRDefault="008574A3" w:rsidP="00FB0258">
            <w:pPr>
              <w:pStyle w:val="SemEspaamento"/>
              <w:rPr>
                <w:lang w:val="pt-BR"/>
              </w:rPr>
            </w:pPr>
          </w:p>
          <w:p w14:paraId="0C3CD456" w14:textId="77777777" w:rsidR="008574A3" w:rsidRPr="008574A3" w:rsidRDefault="008574A3" w:rsidP="008574A3">
            <w:pPr>
              <w:rPr>
                <w:lang w:val="pt-BR"/>
              </w:rPr>
            </w:pPr>
            <w:proofErr w:type="gramStart"/>
            <w:r w:rsidRPr="008574A3">
              <w:rPr>
                <w:lang w:val="pt-BR"/>
              </w:rPr>
              <w:t>TELEFONE :</w:t>
            </w:r>
            <w:proofErr w:type="gramEnd"/>
          </w:p>
          <w:p w14:paraId="14AAA07E" w14:textId="77777777" w:rsidR="008574A3" w:rsidRPr="008574A3" w:rsidRDefault="008574A3" w:rsidP="008574A3">
            <w:pPr>
              <w:rPr>
                <w:lang w:val="pt-BR"/>
              </w:rPr>
            </w:pPr>
            <w:r w:rsidRPr="008574A3">
              <w:rPr>
                <w:lang w:val="pt-BR"/>
              </w:rPr>
              <w:t>(244) 947706475 - 955678649</w:t>
            </w:r>
          </w:p>
          <w:p w14:paraId="70DBAC8E" w14:textId="77777777" w:rsidR="008574A3" w:rsidRPr="008574A3" w:rsidRDefault="008574A3" w:rsidP="008574A3">
            <w:pPr>
              <w:rPr>
                <w:lang w:val="pt-BR"/>
              </w:rPr>
            </w:pPr>
            <w:r w:rsidRPr="008574A3">
              <w:rPr>
                <w:lang w:val="pt-BR"/>
              </w:rPr>
              <w:t xml:space="preserve"> </w:t>
            </w:r>
          </w:p>
          <w:sdt>
            <w:sdtPr>
              <w:id w:val="-240260293"/>
              <w:placeholder>
                <w:docPart w:val="70705999AD5D49B49D8F096A9F626F71"/>
              </w:placeholder>
              <w:temporary/>
              <w:showingPlcHdr/>
              <w15:appearance w15:val="hidden"/>
            </w:sdtPr>
            <w:sdtEndPr/>
            <w:sdtContent>
              <w:p w14:paraId="3677B8ED" w14:textId="77777777" w:rsidR="008574A3" w:rsidRPr="008574A3" w:rsidRDefault="008574A3" w:rsidP="008574A3">
                <w:pPr>
                  <w:rPr>
                    <w:lang w:val="pt-BR"/>
                  </w:rPr>
                </w:pPr>
                <w:r w:rsidRPr="008574A3">
                  <w:rPr>
                    <w:lang w:val="pt-BR" w:bidi="fr-FR"/>
                  </w:rPr>
                  <w:t>E-MAIL :</w:t>
                </w:r>
              </w:p>
            </w:sdtContent>
          </w:sdt>
          <w:p w14:paraId="29FE20F5" w14:textId="0391F8F8" w:rsidR="008574A3" w:rsidRDefault="00025323" w:rsidP="008574A3">
            <w:pPr>
              <w:rPr>
                <w:rStyle w:val="Hyperlink"/>
                <w:sz w:val="16"/>
                <w:szCs w:val="20"/>
                <w:lang w:val="pt-BR"/>
              </w:rPr>
            </w:pPr>
            <w:hyperlink r:id="rId10" w:history="1">
              <w:r w:rsidR="008574A3" w:rsidRPr="00AA6226">
                <w:rPr>
                  <w:rStyle w:val="Hyperlink"/>
                  <w:sz w:val="16"/>
                  <w:szCs w:val="20"/>
                  <w:lang w:val="pt-BR"/>
                </w:rPr>
                <w:t>BasungaLutumbaJeremias@Gmail.com</w:t>
              </w:r>
            </w:hyperlink>
          </w:p>
          <w:p w14:paraId="1208E1DE" w14:textId="77777777" w:rsidR="00BA035A" w:rsidRPr="00267FDC" w:rsidRDefault="00BA035A" w:rsidP="008574A3">
            <w:pPr>
              <w:rPr>
                <w:color w:val="B85A22" w:themeColor="accent2" w:themeShade="BF"/>
                <w:sz w:val="16"/>
                <w:szCs w:val="20"/>
                <w:lang w:val="pt-BR"/>
              </w:rPr>
            </w:pPr>
          </w:p>
          <w:p w14:paraId="4D4B44ED" w14:textId="072A79DE" w:rsidR="008574A3" w:rsidRPr="00BA035A" w:rsidRDefault="00BA035A" w:rsidP="00DB5090">
            <w:pPr>
              <w:rPr>
                <w:color w:val="B85A22" w:themeColor="accent2" w:themeShade="BF"/>
                <w:sz w:val="16"/>
                <w:szCs w:val="16"/>
                <w:lang w:val="pt-BR"/>
              </w:rPr>
            </w:pPr>
            <w:r w:rsidRPr="00267FDC">
              <w:rPr>
                <w:color w:val="B85A22" w:themeColor="accent2" w:themeShade="BF"/>
                <w:sz w:val="16"/>
                <w:szCs w:val="16"/>
                <w:lang w:val="pt-BR"/>
              </w:rPr>
              <w:t>www.</w:t>
            </w:r>
            <w:r>
              <w:rPr>
                <w:color w:val="B85A22" w:themeColor="accent2" w:themeShade="BF"/>
                <w:sz w:val="16"/>
                <w:szCs w:val="16"/>
                <w:lang w:val="pt-BR"/>
              </w:rPr>
              <w:t>gitgub.com/R-basunga</w:t>
            </w:r>
          </w:p>
          <w:p w14:paraId="5BA01083" w14:textId="77777777" w:rsidR="008574A3" w:rsidRPr="00267FDC" w:rsidRDefault="008574A3" w:rsidP="008574A3">
            <w:pPr>
              <w:rPr>
                <w:color w:val="B85A22" w:themeColor="accent2" w:themeShade="BF"/>
                <w:sz w:val="16"/>
                <w:szCs w:val="16"/>
                <w:lang w:val="pt-BR"/>
              </w:rPr>
            </w:pPr>
            <w:r w:rsidRPr="00267FDC">
              <w:rPr>
                <w:color w:val="B85A22" w:themeColor="accent2" w:themeShade="BF"/>
                <w:sz w:val="16"/>
                <w:szCs w:val="16"/>
                <w:lang w:val="pt-BR"/>
              </w:rPr>
              <w:t>www.linkedin.com/in/jeremias-basunga</w:t>
            </w:r>
          </w:p>
          <w:p w14:paraId="26A65852" w14:textId="77777777" w:rsidR="008574A3" w:rsidRPr="00267FDC" w:rsidRDefault="008574A3" w:rsidP="008574A3">
            <w:pPr>
              <w:pStyle w:val="Ttulo3"/>
              <w:rPr>
                <w:lang w:val="pt-BR"/>
              </w:rPr>
            </w:pPr>
            <w:r w:rsidRPr="00DD397A">
              <w:rPr>
                <w:lang w:val="pt-BR"/>
              </w:rPr>
              <w:t>Endereço</w:t>
            </w:r>
          </w:p>
          <w:p w14:paraId="5696F663" w14:textId="77777777" w:rsidR="008574A3" w:rsidRPr="00D57724" w:rsidRDefault="008574A3" w:rsidP="008574A3">
            <w:pPr>
              <w:rPr>
                <w:lang w:val="pt-BR"/>
              </w:rPr>
            </w:pPr>
            <w:r w:rsidRPr="00D57724">
              <w:rPr>
                <w:lang w:val="pt-BR"/>
              </w:rPr>
              <w:t>Rua do São,</w:t>
            </w:r>
            <w:r>
              <w:rPr>
                <w:lang w:val="pt-BR"/>
              </w:rPr>
              <w:t xml:space="preserve"> </w:t>
            </w:r>
            <w:proofErr w:type="spellStart"/>
            <w:r w:rsidRPr="00D57724">
              <w:rPr>
                <w:lang w:val="pt-BR"/>
              </w:rPr>
              <w:t>Cazenga</w:t>
            </w:r>
            <w:proofErr w:type="spellEnd"/>
          </w:p>
          <w:p w14:paraId="7877216F" w14:textId="77777777" w:rsidR="008574A3" w:rsidRPr="00D57724" w:rsidRDefault="008574A3" w:rsidP="008574A3">
            <w:pPr>
              <w:rPr>
                <w:lang w:val="pt-BR"/>
              </w:rPr>
            </w:pPr>
            <w:r w:rsidRPr="00D57724">
              <w:rPr>
                <w:lang w:val="pt-BR"/>
              </w:rPr>
              <w:t>Luanda,</w:t>
            </w:r>
            <w:r>
              <w:rPr>
                <w:lang w:val="pt-BR"/>
              </w:rPr>
              <w:t xml:space="preserve"> </w:t>
            </w:r>
            <w:r w:rsidRPr="00D57724">
              <w:rPr>
                <w:lang w:val="pt-BR"/>
              </w:rPr>
              <w:t>Angola</w:t>
            </w:r>
          </w:p>
          <w:p w14:paraId="0D4A87A1" w14:textId="14E00EE4" w:rsidR="008574A3" w:rsidRPr="00607FBC" w:rsidRDefault="008574A3" w:rsidP="008574A3">
            <w:pPr>
              <w:pStyle w:val="Ttulo3"/>
              <w:rPr>
                <w:lang w:val="pt-BR"/>
              </w:rPr>
            </w:pPr>
            <w:r w:rsidRPr="00607FBC">
              <w:rPr>
                <w:lang w:val="pt-BR"/>
              </w:rPr>
              <w:t>INTERESSES</w:t>
            </w:r>
          </w:p>
          <w:p w14:paraId="59D9A2C6" w14:textId="7DEEA170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>Desenvolvimento Web</w:t>
            </w:r>
          </w:p>
          <w:p w14:paraId="0D465E46" w14:textId="5996244B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>Novas Tecnologias</w:t>
            </w:r>
          </w:p>
          <w:p w14:paraId="5F9B5CD3" w14:textId="7EA2C43E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>Fotografia</w:t>
            </w:r>
          </w:p>
          <w:p w14:paraId="6644E9BC" w14:textId="64D5C2AD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>Vídeo e Edição</w:t>
            </w:r>
          </w:p>
          <w:p w14:paraId="7CC7BE64" w14:textId="41803390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>Design Gráfico</w:t>
            </w:r>
          </w:p>
          <w:p w14:paraId="15DFEE27" w14:textId="0D0F09BA" w:rsidR="00607FBC" w:rsidRPr="00DB5090" w:rsidRDefault="00607FBC" w:rsidP="00607FBC">
            <w:pPr>
              <w:rPr>
                <w:lang w:val="pt-BR" w:eastAsia="fr-FR"/>
              </w:rPr>
            </w:pPr>
            <w:r w:rsidRPr="00DB5090">
              <w:rPr>
                <w:lang w:val="pt-BR" w:eastAsia="fr-FR"/>
              </w:rPr>
              <w:t xml:space="preserve">Autodidata / </w:t>
            </w:r>
            <w:proofErr w:type="spellStart"/>
            <w:r w:rsidRPr="00DB5090">
              <w:rPr>
                <w:lang w:val="pt-BR" w:eastAsia="fr-FR"/>
              </w:rPr>
              <w:t>Autoformação</w:t>
            </w:r>
            <w:proofErr w:type="spellEnd"/>
          </w:p>
          <w:p w14:paraId="4AC01054" w14:textId="27DEA1BC" w:rsidR="00607FBC" w:rsidRPr="00607FBC" w:rsidRDefault="00607FBC" w:rsidP="00607FBC">
            <w:pPr>
              <w:rPr>
                <w:lang w:val="pt-BR" w:eastAsia="fr-FR"/>
              </w:rPr>
            </w:pPr>
            <w:r w:rsidRPr="00607FBC">
              <w:rPr>
                <w:lang w:val="pt-BR" w:eastAsia="fr-FR"/>
              </w:rPr>
              <w:t xml:space="preserve">Membro do grupo de humoristas </w:t>
            </w:r>
            <w:proofErr w:type="spellStart"/>
            <w:r w:rsidRPr="00607FBC">
              <w:rPr>
                <w:lang w:val="pt-BR" w:eastAsia="fr-FR"/>
              </w:rPr>
              <w:t>Kambas</w:t>
            </w:r>
            <w:proofErr w:type="spellEnd"/>
            <w:r w:rsidRPr="00607FBC">
              <w:rPr>
                <w:lang w:val="pt-BR" w:eastAsia="fr-FR"/>
              </w:rPr>
              <w:t xml:space="preserve"> </w:t>
            </w:r>
            <w:proofErr w:type="spellStart"/>
            <w:r w:rsidRPr="00607FBC">
              <w:rPr>
                <w:lang w:val="pt-BR" w:eastAsia="fr-FR"/>
              </w:rPr>
              <w:t>Comedy</w:t>
            </w:r>
            <w:proofErr w:type="spellEnd"/>
            <w:r w:rsidRPr="00607FBC">
              <w:rPr>
                <w:lang w:val="pt-BR" w:eastAsia="fr-FR"/>
              </w:rPr>
              <w:t xml:space="preserve"> Club</w:t>
            </w:r>
          </w:p>
          <w:p w14:paraId="1C2D85C0" w14:textId="197BFCAB" w:rsidR="008574A3" w:rsidRPr="00C323F5" w:rsidRDefault="00607FBC" w:rsidP="00607FBC">
            <w:pPr>
              <w:pStyle w:val="Ttulo3"/>
              <w:rPr>
                <w:lang w:val="pt-BR"/>
              </w:rPr>
            </w:pPr>
            <w:r w:rsidRPr="00607FBC">
              <w:rPr>
                <w:lang w:val="pt-BR"/>
              </w:rPr>
              <w:t xml:space="preserve"> </w:t>
            </w:r>
            <w:r w:rsidR="008574A3" w:rsidRPr="00C323F5">
              <w:rPr>
                <w:lang w:val="pt-BR"/>
              </w:rPr>
              <w:t xml:space="preserve">IDIOMAS </w:t>
            </w:r>
          </w:p>
          <w:p w14:paraId="1970E0B5" w14:textId="77777777" w:rsidR="008574A3" w:rsidRPr="00C323F5" w:rsidRDefault="008574A3" w:rsidP="008574A3">
            <w:pPr>
              <w:rPr>
                <w:lang w:val="pt-BR"/>
              </w:rPr>
            </w:pPr>
            <w:r w:rsidRPr="00C323F5">
              <w:rPr>
                <w:lang w:val="pt-BR"/>
              </w:rPr>
              <w:t xml:space="preserve">FRANCES           </w:t>
            </w:r>
            <w:r w:rsidRPr="00C323F5">
              <w:rPr>
                <w:color w:val="548AB7" w:themeColor="accent1" w:themeShade="BF"/>
                <w:lang w:val="pt-BR"/>
              </w:rPr>
              <w:t>▄ ▄ ▄ ▄ ▄</w:t>
            </w:r>
          </w:p>
          <w:p w14:paraId="1A693DF2" w14:textId="77777777" w:rsidR="008574A3" w:rsidRPr="00C323F5" w:rsidRDefault="008574A3" w:rsidP="008574A3">
            <w:pPr>
              <w:ind w:left="-109" w:firstLine="109"/>
              <w:rPr>
                <w:lang w:val="pt-BR"/>
              </w:rPr>
            </w:pPr>
            <w:r w:rsidRPr="00C323F5">
              <w:rPr>
                <w:lang w:val="pt-BR"/>
              </w:rPr>
              <w:t xml:space="preserve">PORTUGUES       </w:t>
            </w:r>
            <w:r w:rsidRPr="00C323F5">
              <w:rPr>
                <w:color w:val="548AB7" w:themeColor="accent1" w:themeShade="BF"/>
                <w:lang w:val="pt-BR"/>
              </w:rPr>
              <w:t xml:space="preserve">▄ ▄ ▄ ▄ </w:t>
            </w:r>
            <w:r w:rsidRPr="008574A3">
              <w:rPr>
                <w:color w:val="BED3E4" w:themeColor="accent1" w:themeTint="99"/>
                <w:lang w:val="pt-BR"/>
              </w:rPr>
              <w:t>▄</w:t>
            </w:r>
          </w:p>
          <w:p w14:paraId="527A3D9C" w14:textId="77777777" w:rsidR="008574A3" w:rsidRDefault="008574A3" w:rsidP="008574A3">
            <w:pPr>
              <w:rPr>
                <w:lang w:val="pt-BR"/>
              </w:rPr>
            </w:pPr>
            <w:r>
              <w:t>I</w:t>
            </w:r>
            <w:r w:rsidRPr="00C323F5">
              <w:t>NGLES</w:t>
            </w:r>
            <w:r>
              <w:t xml:space="preserve">               </w:t>
            </w:r>
            <w:r w:rsidRPr="00C323F5">
              <w:rPr>
                <w:color w:val="548AB7" w:themeColor="accent1" w:themeShade="BF"/>
              </w:rPr>
              <w:t>▄ ▄ ▄</w:t>
            </w:r>
            <w:r>
              <w:rPr>
                <w:color w:val="548AB7" w:themeColor="accent1" w:themeShade="BF"/>
              </w:rPr>
              <w:t xml:space="preserve"> </w:t>
            </w:r>
            <w:r w:rsidRPr="00C323F5">
              <w:rPr>
                <w:color w:val="D4E1ED" w:themeColor="accent1" w:themeTint="66"/>
              </w:rPr>
              <w:t xml:space="preserve">▄ ▄  </w:t>
            </w:r>
          </w:p>
          <w:p w14:paraId="369A7B90" w14:textId="4DBBE988" w:rsidR="008574A3" w:rsidRDefault="008574A3" w:rsidP="008574A3">
            <w:pPr>
              <w:rPr>
                <w:lang w:val="pt-BR"/>
              </w:rPr>
            </w:pPr>
          </w:p>
          <w:p w14:paraId="5F8320BF" w14:textId="6D296AA6" w:rsidR="008574A3" w:rsidRPr="00DD397A" w:rsidRDefault="008574A3" w:rsidP="008574A3">
            <w:pPr>
              <w:rPr>
                <w:lang w:val="pt-BR"/>
              </w:rPr>
            </w:pPr>
          </w:p>
        </w:tc>
        <w:tc>
          <w:tcPr>
            <w:tcW w:w="712" w:type="dxa"/>
          </w:tcPr>
          <w:p w14:paraId="448C2CA2" w14:textId="3720536E" w:rsidR="008574A3" w:rsidRPr="00DD397A" w:rsidRDefault="008574A3" w:rsidP="008574A3">
            <w:pPr>
              <w:tabs>
                <w:tab w:val="left" w:pos="990"/>
              </w:tabs>
              <w:rPr>
                <w:lang w:val="pt-BR"/>
              </w:rPr>
            </w:pPr>
          </w:p>
        </w:tc>
        <w:tc>
          <w:tcPr>
            <w:tcW w:w="6649" w:type="dxa"/>
          </w:tcPr>
          <w:p w14:paraId="5099163F" w14:textId="77777777" w:rsidR="008574A3" w:rsidRPr="003779C9" w:rsidRDefault="008574A3" w:rsidP="008574A3">
            <w:pPr>
              <w:pStyle w:val="Ttulo2"/>
              <w:rPr>
                <w:lang w:val="pt-BR"/>
              </w:rPr>
            </w:pPr>
            <w:r w:rsidRPr="003779C9">
              <w:rPr>
                <w:lang w:val="pt-BR"/>
              </w:rPr>
              <w:t>EXPERIÊNCIA PROFISSIONAL</w:t>
            </w:r>
          </w:p>
          <w:p w14:paraId="1BF74F19" w14:textId="77777777" w:rsidR="008574A3" w:rsidRPr="003779C9" w:rsidRDefault="008574A3" w:rsidP="008574A3">
            <w:pPr>
              <w:rPr>
                <w:lang w:val="pt-BR"/>
              </w:rPr>
            </w:pPr>
            <w:r w:rsidRPr="003779C9">
              <w:rPr>
                <w:b/>
                <w:bCs/>
                <w:lang w:val="pt-BR"/>
              </w:rPr>
              <w:t xml:space="preserve">Instituto Superior de Programação e Analise </w:t>
            </w:r>
            <w:r w:rsidRPr="003779C9">
              <w:rPr>
                <w:b/>
                <w:bCs/>
                <w:lang w:val="pt-BR"/>
              </w:rPr>
              <w:cr/>
            </w:r>
            <w:r>
              <w:rPr>
                <w:b/>
                <w:bCs/>
                <w:lang w:val="pt-BR"/>
              </w:rPr>
              <w:t>Informática</w:t>
            </w:r>
            <w:r w:rsidRPr="003779C9">
              <w:rPr>
                <w:b/>
                <w:bCs/>
                <w:lang w:val="pt-BR"/>
              </w:rPr>
              <w:t xml:space="preserve"> (ISIPA)</w:t>
            </w:r>
            <w:r w:rsidRPr="003779C9">
              <w:rPr>
                <w:lang w:val="pt-BR"/>
              </w:rPr>
              <w:cr/>
              <w:t>Posição: estagiário</w:t>
            </w:r>
            <w:r w:rsidRPr="003779C9">
              <w:rPr>
                <w:lang w:val="pt-BR"/>
              </w:rPr>
              <w:cr/>
              <w:t>Local: Kinshasa/</w:t>
            </w:r>
            <w:proofErr w:type="spellStart"/>
            <w:r w:rsidRPr="003779C9">
              <w:rPr>
                <w:lang w:val="pt-BR"/>
              </w:rPr>
              <w:t>Rdc</w:t>
            </w:r>
            <w:proofErr w:type="spellEnd"/>
            <w:r w:rsidRPr="003779C9">
              <w:rPr>
                <w:lang w:val="pt-BR" w:bidi="fr-FR"/>
              </w:rPr>
              <w:t xml:space="preserve"> </w:t>
            </w:r>
          </w:p>
          <w:p w14:paraId="79A22E3F" w14:textId="77777777" w:rsidR="008574A3" w:rsidRDefault="008574A3" w:rsidP="008574A3">
            <w:pPr>
              <w:rPr>
                <w:lang w:val="pt-BR" w:bidi="fr-FR"/>
              </w:rPr>
            </w:pPr>
            <w:r w:rsidRPr="003779C9">
              <w:rPr>
                <w:lang w:val="pt-BR" w:bidi="fr-FR"/>
              </w:rPr>
              <w:t xml:space="preserve"> </w:t>
            </w:r>
          </w:p>
          <w:p w14:paraId="5DD5219E" w14:textId="77777777" w:rsidR="008574A3" w:rsidRDefault="008574A3" w:rsidP="008574A3">
            <w:pPr>
              <w:rPr>
                <w:lang w:val="pt-BR"/>
              </w:rPr>
            </w:pPr>
            <w:r w:rsidRPr="006C3DBF">
              <w:rPr>
                <w:b/>
                <w:bCs/>
                <w:lang w:val="pt-BR"/>
              </w:rPr>
              <w:t>Empresa de distribuição de água</w:t>
            </w:r>
            <w:r w:rsidRPr="003779C9">
              <w:rPr>
                <w:lang w:val="pt-BR"/>
              </w:rPr>
              <w:t xml:space="preserve"> </w:t>
            </w:r>
            <w:r w:rsidRPr="003779C9">
              <w:rPr>
                <w:lang w:val="pt-BR"/>
              </w:rPr>
              <w:cr/>
              <w:t>Posição: estagiário</w:t>
            </w:r>
            <w:r w:rsidRPr="003779C9">
              <w:rPr>
                <w:lang w:val="pt-BR"/>
              </w:rPr>
              <w:cr/>
              <w:t>Local: Kinshasa/</w:t>
            </w:r>
            <w:proofErr w:type="spellStart"/>
            <w:r w:rsidRPr="003779C9">
              <w:rPr>
                <w:lang w:val="pt-BR"/>
              </w:rPr>
              <w:t>Rdc</w:t>
            </w:r>
            <w:proofErr w:type="spellEnd"/>
          </w:p>
          <w:p w14:paraId="5477989E" w14:textId="77777777" w:rsidR="008574A3" w:rsidRDefault="008574A3" w:rsidP="008574A3">
            <w:pPr>
              <w:rPr>
                <w:lang w:val="pt-BR"/>
              </w:rPr>
            </w:pPr>
          </w:p>
          <w:p w14:paraId="0B26C6A9" w14:textId="77777777" w:rsidR="008574A3" w:rsidRDefault="008574A3" w:rsidP="008574A3">
            <w:pPr>
              <w:rPr>
                <w:lang w:val="pt-BR"/>
              </w:rPr>
            </w:pPr>
            <w:r w:rsidRPr="006C3DBF">
              <w:rPr>
                <w:b/>
                <w:bCs/>
                <w:lang w:val="pt-BR"/>
              </w:rPr>
              <w:t>DM Multimédia Prestação de Serviços</w:t>
            </w:r>
            <w:r w:rsidRPr="003779C9">
              <w:rPr>
                <w:lang w:val="pt-BR"/>
              </w:rPr>
              <w:cr/>
              <w:t xml:space="preserve">Posição: </w:t>
            </w:r>
            <w:r w:rsidRPr="00BF19B7">
              <w:rPr>
                <w:lang w:val="pt-BR"/>
              </w:rPr>
              <w:t xml:space="preserve">Designer </w:t>
            </w:r>
            <w:r>
              <w:rPr>
                <w:lang w:val="pt-BR"/>
              </w:rPr>
              <w:t>G</w:t>
            </w:r>
            <w:r w:rsidRPr="00BF19B7">
              <w:rPr>
                <w:lang w:val="pt-BR"/>
              </w:rPr>
              <w:t xml:space="preserve">ráfico, </w:t>
            </w:r>
            <w:r>
              <w:rPr>
                <w:lang w:val="pt-BR"/>
              </w:rPr>
              <w:t>F</w:t>
            </w:r>
            <w:r w:rsidRPr="00BF19B7">
              <w:rPr>
                <w:lang w:val="pt-BR"/>
              </w:rPr>
              <w:t>otógrafo</w:t>
            </w:r>
            <w:r w:rsidRPr="003779C9">
              <w:rPr>
                <w:lang w:val="pt-BR"/>
              </w:rPr>
              <w:cr/>
              <w:t xml:space="preserve">Local: </w:t>
            </w:r>
            <w:r>
              <w:rPr>
                <w:lang w:val="pt-BR"/>
              </w:rPr>
              <w:t>Luanda</w:t>
            </w:r>
          </w:p>
          <w:p w14:paraId="699FEC07" w14:textId="77777777" w:rsidR="008574A3" w:rsidRDefault="008574A3" w:rsidP="008574A3">
            <w:pPr>
              <w:rPr>
                <w:lang w:val="pt-BR"/>
              </w:rPr>
            </w:pPr>
          </w:p>
          <w:p w14:paraId="372EAFF2" w14:textId="77777777" w:rsidR="008574A3" w:rsidRDefault="008574A3" w:rsidP="008574A3">
            <w:pPr>
              <w:rPr>
                <w:lang w:val="pt-BR"/>
              </w:rPr>
            </w:pPr>
            <w:r w:rsidRPr="00D56ED2">
              <w:rPr>
                <w:b/>
                <w:bCs/>
                <w:lang w:val="pt-BR"/>
              </w:rPr>
              <w:t>Palanca Net</w:t>
            </w:r>
            <w:r>
              <w:rPr>
                <w:b/>
                <w:bCs/>
                <w:lang w:val="pt-BR"/>
              </w:rPr>
              <w:t xml:space="preserve"> (cyber)</w:t>
            </w:r>
            <w:r w:rsidRPr="003779C9">
              <w:rPr>
                <w:lang w:val="pt-BR"/>
              </w:rPr>
              <w:cr/>
              <w:t xml:space="preserve">Posição: </w:t>
            </w:r>
            <w:r w:rsidRPr="00D56ED2">
              <w:rPr>
                <w:lang w:val="pt-BR"/>
              </w:rPr>
              <w:t>Engenheiro de informática</w:t>
            </w:r>
            <w:r>
              <w:rPr>
                <w:lang w:val="pt-BR"/>
              </w:rPr>
              <w:t>, G</w:t>
            </w:r>
            <w:r w:rsidRPr="00BF19B7">
              <w:rPr>
                <w:lang w:val="pt-BR"/>
              </w:rPr>
              <w:t>erente</w:t>
            </w:r>
          </w:p>
          <w:p w14:paraId="1520A3DE" w14:textId="77777777" w:rsidR="008574A3" w:rsidRPr="003779C9" w:rsidRDefault="008574A3" w:rsidP="008574A3">
            <w:pPr>
              <w:rPr>
                <w:lang w:val="pt-BR"/>
              </w:rPr>
            </w:pPr>
            <w:r w:rsidRPr="003779C9">
              <w:rPr>
                <w:lang w:val="pt-BR"/>
              </w:rPr>
              <w:t>Local: Kinshasa/</w:t>
            </w:r>
            <w:proofErr w:type="spellStart"/>
            <w:r w:rsidRPr="003779C9">
              <w:rPr>
                <w:lang w:val="pt-BR"/>
              </w:rPr>
              <w:t>Rdc</w:t>
            </w:r>
            <w:proofErr w:type="spellEnd"/>
          </w:p>
          <w:p w14:paraId="203B4408" w14:textId="77777777" w:rsidR="008574A3" w:rsidRPr="0062460F" w:rsidRDefault="008574A3" w:rsidP="008574A3">
            <w:pPr>
              <w:pStyle w:val="Ttulo2"/>
              <w:rPr>
                <w:lang w:val="pt-BR"/>
              </w:rPr>
            </w:pPr>
            <w:r w:rsidRPr="0062460F">
              <w:rPr>
                <w:lang w:val="pt-BR"/>
              </w:rPr>
              <w:t>FORMAÇÃO E QUALIFICAÇÕES</w:t>
            </w:r>
          </w:p>
          <w:p w14:paraId="1CADAC38" w14:textId="77777777" w:rsidR="008574A3" w:rsidRDefault="008574A3" w:rsidP="008574A3">
            <w:pPr>
              <w:rPr>
                <w:lang w:val="pt-BR"/>
              </w:rPr>
            </w:pPr>
            <w:r w:rsidRPr="0062460F">
              <w:rPr>
                <w:b/>
                <w:lang w:val="pt-BR"/>
              </w:rPr>
              <w:t xml:space="preserve">Instituto Superior de Programação e Analise </w:t>
            </w:r>
            <w:r w:rsidRPr="0062460F">
              <w:rPr>
                <w:b/>
                <w:lang w:val="pt-BR"/>
              </w:rPr>
              <w:cr/>
            </w:r>
            <w:r>
              <w:rPr>
                <w:b/>
                <w:lang w:val="pt-BR"/>
              </w:rPr>
              <w:t>Informática</w:t>
            </w:r>
            <w:r w:rsidRPr="0062460F">
              <w:rPr>
                <w:b/>
                <w:lang w:val="pt-BR"/>
              </w:rPr>
              <w:t xml:space="preserve"> (ISIPA)</w:t>
            </w:r>
          </w:p>
          <w:p w14:paraId="4DB4947E" w14:textId="77777777" w:rsidR="008574A3" w:rsidRDefault="008574A3" w:rsidP="008574A3">
            <w:pPr>
              <w:rPr>
                <w:lang w:val="pt-BR"/>
              </w:rPr>
            </w:pPr>
            <w:r w:rsidRPr="00BF19B7">
              <w:rPr>
                <w:lang w:val="pt-BR"/>
              </w:rPr>
              <w:t>Graduad</w:t>
            </w:r>
            <w:r>
              <w:rPr>
                <w:lang w:val="pt-BR"/>
              </w:rPr>
              <w:t>o</w:t>
            </w:r>
            <w:r w:rsidRPr="00D56ED2">
              <w:rPr>
                <w:lang w:val="pt-BR"/>
              </w:rPr>
              <w:t xml:space="preserve"> em Ciência </w:t>
            </w:r>
            <w:r>
              <w:rPr>
                <w:lang w:val="pt-BR"/>
              </w:rPr>
              <w:t>I</w:t>
            </w:r>
            <w:r w:rsidRPr="00D56ED2">
              <w:rPr>
                <w:lang w:val="pt-BR"/>
              </w:rPr>
              <w:t xml:space="preserve">nformáticas /Tecnologia de Manutenção </w:t>
            </w:r>
            <w:r w:rsidRPr="003779C9">
              <w:rPr>
                <w:lang w:val="pt-BR"/>
              </w:rPr>
              <w:t>Local: Kinshasa/</w:t>
            </w:r>
            <w:proofErr w:type="spellStart"/>
            <w:r w:rsidRPr="003779C9">
              <w:rPr>
                <w:lang w:val="pt-BR"/>
              </w:rPr>
              <w:t>Rdc</w:t>
            </w:r>
            <w:proofErr w:type="spellEnd"/>
            <w:r w:rsidRPr="003779C9">
              <w:rPr>
                <w:lang w:val="pt-BR" w:bidi="fr-FR"/>
              </w:rPr>
              <w:t xml:space="preserve"> </w:t>
            </w:r>
          </w:p>
          <w:p w14:paraId="23B18FCD" w14:textId="3811ED94" w:rsidR="008574A3" w:rsidRPr="003779C9" w:rsidRDefault="008574A3" w:rsidP="008574A3">
            <w:pPr>
              <w:rPr>
                <w:lang w:val="pt-BR"/>
              </w:rPr>
            </w:pPr>
            <w:r w:rsidRPr="006C3DBF">
              <w:rPr>
                <w:lang w:val="pt-BR"/>
              </w:rPr>
              <w:t>2015-2018</w:t>
            </w:r>
          </w:p>
          <w:p w14:paraId="6DE65FC5" w14:textId="267EEB64" w:rsidR="008574A3" w:rsidRPr="003779C9" w:rsidRDefault="008574A3" w:rsidP="008574A3">
            <w:pPr>
              <w:rPr>
                <w:lang w:val="pt-BR"/>
              </w:rPr>
            </w:pPr>
          </w:p>
          <w:p w14:paraId="39F50087" w14:textId="77777777" w:rsidR="008574A3" w:rsidRPr="006065E1" w:rsidRDefault="008574A3" w:rsidP="008574A3">
            <w:pPr>
              <w:pStyle w:val="Ttulo4"/>
              <w:rPr>
                <w:bCs/>
                <w:lang w:val="pt-BR"/>
              </w:rPr>
            </w:pPr>
            <w:proofErr w:type="spellStart"/>
            <w:r w:rsidRPr="006065E1">
              <w:rPr>
                <w:lang w:val="pt-BR"/>
              </w:rPr>
              <w:t>College</w:t>
            </w:r>
            <w:proofErr w:type="spellEnd"/>
            <w:r w:rsidRPr="006065E1">
              <w:rPr>
                <w:lang w:val="pt-BR"/>
              </w:rPr>
              <w:t xml:space="preserve"> MATER DEI</w:t>
            </w:r>
            <w:r w:rsidRPr="006065E1">
              <w:rPr>
                <w:lang w:val="pt-BR" w:bidi="fr-FR"/>
              </w:rPr>
              <w:t xml:space="preserve"> </w:t>
            </w:r>
          </w:p>
          <w:p w14:paraId="07220D8B" w14:textId="324B193F" w:rsidR="008574A3" w:rsidRDefault="008574A3" w:rsidP="008574A3">
            <w:pPr>
              <w:rPr>
                <w:lang w:val="pt-BR"/>
              </w:rPr>
            </w:pPr>
            <w:r>
              <w:rPr>
                <w:lang w:val="pt-BR"/>
              </w:rPr>
              <w:t>P</w:t>
            </w:r>
            <w:r w:rsidRPr="006065E1">
              <w:rPr>
                <w:lang w:val="pt-BR"/>
              </w:rPr>
              <w:t>ós-graduação em biologia</w:t>
            </w:r>
            <w:r>
              <w:rPr>
                <w:lang w:val="pt-BR"/>
              </w:rPr>
              <w:t>-</w:t>
            </w:r>
            <w:r w:rsidRPr="006065E1">
              <w:rPr>
                <w:lang w:val="pt-BR"/>
              </w:rPr>
              <w:t>química</w:t>
            </w:r>
          </w:p>
          <w:p w14:paraId="406E4073" w14:textId="6D97BE22" w:rsidR="008574A3" w:rsidRPr="006065E1" w:rsidRDefault="008574A3" w:rsidP="008574A3">
            <w:pPr>
              <w:rPr>
                <w:lang w:val="pt-BR"/>
              </w:rPr>
            </w:pPr>
            <w:r w:rsidRPr="003779C9">
              <w:rPr>
                <w:lang w:val="pt-BR"/>
              </w:rPr>
              <w:t>Local: Kinshasa/</w:t>
            </w:r>
            <w:proofErr w:type="spellStart"/>
            <w:r w:rsidRPr="003779C9">
              <w:rPr>
                <w:lang w:val="pt-BR"/>
              </w:rPr>
              <w:t>Rdc</w:t>
            </w:r>
            <w:proofErr w:type="spellEnd"/>
          </w:p>
          <w:p w14:paraId="60AB4308" w14:textId="39C2BF94" w:rsidR="008574A3" w:rsidRPr="00DD7C11" w:rsidRDefault="008574A3" w:rsidP="008574A3">
            <w:pPr>
              <w:rPr>
                <w:lang w:val="pt-BR"/>
              </w:rPr>
            </w:pPr>
            <w:r w:rsidRPr="006065E1">
              <w:rPr>
                <w:lang w:val="pt-BR"/>
              </w:rPr>
              <w:t>2015</w:t>
            </w:r>
            <w:r w:rsidRPr="00DD7C11">
              <w:rPr>
                <w:lang w:val="pt-BR" w:bidi="fr-FR"/>
              </w:rPr>
              <w:t xml:space="preserve"> </w:t>
            </w:r>
          </w:p>
          <w:p w14:paraId="25378025" w14:textId="5ED8095F" w:rsidR="008574A3" w:rsidRPr="00DD7C11" w:rsidRDefault="008574A3" w:rsidP="008574A3">
            <w:pPr>
              <w:rPr>
                <w:lang w:val="pt-BR"/>
              </w:rPr>
            </w:pPr>
          </w:p>
          <w:p w14:paraId="5D3BD70B" w14:textId="6479FE3D" w:rsidR="008574A3" w:rsidRDefault="008574A3" w:rsidP="008574A3">
            <w:pPr>
              <w:rPr>
                <w:bCs/>
                <w:lang w:val="pt-BR"/>
              </w:rPr>
            </w:pPr>
            <w:r w:rsidRPr="00DD7C11">
              <w:rPr>
                <w:bCs/>
                <w:lang w:val="pt-BR"/>
              </w:rPr>
              <w:t xml:space="preserve">Formação em gestão </w:t>
            </w:r>
            <w:r>
              <w:rPr>
                <w:bCs/>
                <w:lang w:val="pt-BR"/>
              </w:rPr>
              <w:t xml:space="preserve">                                 </w:t>
            </w:r>
            <w:proofErr w:type="gramStart"/>
            <w:r>
              <w:rPr>
                <w:bCs/>
                <w:lang w:val="pt-BR"/>
              </w:rPr>
              <w:t xml:space="preserve">   </w:t>
            </w:r>
            <w:r w:rsidRPr="00DD7C11">
              <w:rPr>
                <w:bCs/>
                <w:lang w:val="pt-BR"/>
              </w:rPr>
              <w:t>(</w:t>
            </w:r>
            <w:proofErr w:type="gramEnd"/>
            <w:r w:rsidRPr="00DD7C11">
              <w:rPr>
                <w:bCs/>
                <w:lang w:val="pt-BR"/>
              </w:rPr>
              <w:t>PR</w:t>
            </w:r>
            <w:r>
              <w:rPr>
                <w:bCs/>
                <w:lang w:val="pt-BR"/>
              </w:rPr>
              <w:t>E</w:t>
            </w:r>
            <w:r w:rsidRPr="00DD7C11">
              <w:rPr>
                <w:bCs/>
                <w:lang w:val="pt-BR"/>
              </w:rPr>
              <w:t>SS-CONGO)</w:t>
            </w:r>
            <w:r w:rsidRPr="00DD7C11">
              <w:rPr>
                <w:bCs/>
                <w:lang w:val="pt-BR"/>
              </w:rPr>
              <w:cr/>
              <w:t xml:space="preserve">Formação em filmagem e realização </w:t>
            </w:r>
            <w:r>
              <w:rPr>
                <w:bCs/>
                <w:lang w:val="pt-BR"/>
              </w:rPr>
              <w:t xml:space="preserve">      </w:t>
            </w:r>
            <w:proofErr w:type="gramStart"/>
            <w:r>
              <w:rPr>
                <w:bCs/>
                <w:lang w:val="pt-BR"/>
              </w:rPr>
              <w:t xml:space="preserve">   (</w:t>
            </w:r>
            <w:proofErr w:type="gramEnd"/>
            <w:r>
              <w:rPr>
                <w:bCs/>
                <w:lang w:val="pt-BR"/>
              </w:rPr>
              <w:t xml:space="preserve">Open </w:t>
            </w:r>
            <w:proofErr w:type="spellStart"/>
            <w:r>
              <w:rPr>
                <w:bCs/>
                <w:lang w:val="pt-BR"/>
              </w:rPr>
              <w:t>Classroom</w:t>
            </w:r>
            <w:proofErr w:type="spellEnd"/>
            <w:r>
              <w:rPr>
                <w:bCs/>
                <w:lang w:val="pt-BR"/>
              </w:rPr>
              <w:t>)</w:t>
            </w:r>
          </w:p>
          <w:p w14:paraId="5BB5A566" w14:textId="77777777" w:rsidR="008574A3" w:rsidRPr="00D54C49" w:rsidRDefault="008574A3" w:rsidP="008574A3">
            <w:pPr>
              <w:rPr>
                <w:bCs/>
                <w:lang w:val="pt-BR"/>
              </w:rPr>
            </w:pPr>
            <w:r w:rsidRPr="001F470B">
              <w:rPr>
                <w:bCs/>
                <w:lang w:val="pt-BR"/>
              </w:rPr>
              <w:t xml:space="preserve">cursos de línguas </w:t>
            </w:r>
            <w:r>
              <w:rPr>
                <w:bCs/>
                <w:lang w:val="pt-BR"/>
              </w:rPr>
              <w:t xml:space="preserve">                                          </w:t>
            </w:r>
            <w:proofErr w:type="gramStart"/>
            <w:r>
              <w:rPr>
                <w:bCs/>
                <w:lang w:val="pt-BR"/>
              </w:rPr>
              <w:t xml:space="preserve">   </w:t>
            </w:r>
            <w:r>
              <w:rPr>
                <w:bCs/>
                <w:lang w:val="pt-BR" w:bidi="fr-FR"/>
              </w:rPr>
              <w:t>(</w:t>
            </w:r>
            <w:proofErr w:type="gramEnd"/>
            <w:r w:rsidRPr="00A02A22">
              <w:rPr>
                <w:bCs/>
                <w:lang w:val="pt-BR" w:bidi="fr-FR"/>
              </w:rPr>
              <w:t xml:space="preserve">Global </w:t>
            </w:r>
            <w:proofErr w:type="spellStart"/>
            <w:r w:rsidRPr="00A02A22">
              <w:rPr>
                <w:bCs/>
                <w:lang w:val="pt-BR" w:bidi="fr-FR"/>
              </w:rPr>
              <w:t>Language</w:t>
            </w:r>
            <w:proofErr w:type="spellEnd"/>
            <w:r w:rsidRPr="00A02A22">
              <w:rPr>
                <w:bCs/>
                <w:lang w:val="pt-BR" w:bidi="fr-FR"/>
              </w:rPr>
              <w:t xml:space="preserve"> Hub</w:t>
            </w:r>
            <w:r>
              <w:rPr>
                <w:bCs/>
                <w:lang w:val="pt-BR" w:bidi="fr-FR"/>
              </w:rPr>
              <w:t>)</w:t>
            </w:r>
          </w:p>
          <w:p w14:paraId="6297232D" w14:textId="042DE0F7" w:rsidR="008574A3" w:rsidRPr="00DD7C11" w:rsidRDefault="00DB5090" w:rsidP="008574A3">
            <w:pPr>
              <w:pStyle w:val="Ttulo2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B950DF" wp14:editId="00140F8B">
                      <wp:simplePos x="0" y="0"/>
                      <wp:positionH relativeFrom="column">
                        <wp:posOffset>-198755</wp:posOffset>
                      </wp:positionH>
                      <wp:positionV relativeFrom="paragraph">
                        <wp:posOffset>375285</wp:posOffset>
                      </wp:positionV>
                      <wp:extent cx="4459605" cy="2019300"/>
                      <wp:effectExtent l="0" t="0" r="0" b="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9605" cy="2019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F8EE83" w14:textId="68236236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Manutenção e reparação de hardware/software</w:t>
                                  </w:r>
                                </w:p>
                                <w:p w14:paraId="06E2E153" w14:textId="0817F9E0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Manutenção e evolução de uma infraestrutura</w:t>
                                  </w:r>
                                </w:p>
                                <w:p w14:paraId="48EAD670" w14:textId="00ECD658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Bancos de dados SQL</w:t>
                                  </w:r>
                                </w:p>
                                <w:p w14:paraId="743163BF" w14:textId="18A3D88C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Resolução de problemas técnicos</w:t>
                                  </w:r>
                                </w:p>
                                <w:p w14:paraId="25CC8728" w14:textId="2EBE5F61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Segurança informática</w:t>
                                  </w:r>
                                </w:p>
                                <w:p w14:paraId="3269CB3F" w14:textId="739B76DB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Desenvolvimento web (HTML, CSS)</w:t>
                                  </w:r>
                                </w:p>
                                <w:p w14:paraId="1FA6EED4" w14:textId="774EA983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val="pt-BR" w:eastAsia="fr-FR"/>
                                    </w:rPr>
                                    <w:t>Domínio de softwares de design gráfico (Adobe Photoshop)</w:t>
                                  </w:r>
                                </w:p>
                                <w:p w14:paraId="654F1014" w14:textId="691A41AC" w:rsidR="00FB0258" w:rsidRPr="00DB5090" w:rsidRDefault="00FB0258" w:rsidP="00DB5090">
                                  <w:pPr>
                                    <w:rPr>
                                      <w:rFonts w:eastAsia="Times New Roman" w:cs="Times New Roman"/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rFonts w:eastAsia="Times New Roman" w:cs="Times New Roman"/>
                                      <w:bCs/>
                                      <w:color w:val="0D0D0D" w:themeColor="text1" w:themeTint="F2"/>
                                      <w:lang w:val="pt-BR" w:eastAsia="fr-FR"/>
                                    </w:rPr>
                                    <w:t>Motivação de equipes</w:t>
                                  </w:r>
                                </w:p>
                                <w:p w14:paraId="2528BACA" w14:textId="3B28B926" w:rsidR="00FB0258" w:rsidRPr="00DB5090" w:rsidRDefault="00FB0258" w:rsidP="00DB5090">
                                  <w:pPr>
                                    <w:rPr>
                                      <w:rFonts w:eastAsia="Times New Roman" w:cs="Times New Roman"/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rFonts w:eastAsia="Times New Roman" w:cs="Times New Roman"/>
                                      <w:bCs/>
                                      <w:color w:val="0D0D0D" w:themeColor="text1" w:themeTint="F2"/>
                                      <w:lang w:val="pt-BR" w:eastAsia="fr-FR"/>
                                    </w:rPr>
                                    <w:t>Capacidade de trabalhar sob pressão</w:t>
                                  </w:r>
                                </w:p>
                                <w:p w14:paraId="03B090FC" w14:textId="46EA7657" w:rsidR="00FB0258" w:rsidRPr="00DB5090" w:rsidRDefault="00FB0258" w:rsidP="00DB5090">
                                  <w:pPr>
                                    <w:rPr>
                                      <w:rFonts w:eastAsia="Times New Roman" w:cs="Times New Roman"/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rFonts w:eastAsia="Times New Roman" w:cs="Times New Roman"/>
                                      <w:bCs/>
                                      <w:color w:val="0D0D0D" w:themeColor="text1" w:themeTint="F2"/>
                                      <w:lang w:val="pt-BR" w:eastAsia="fr-FR"/>
                                    </w:rPr>
                                    <w:t>Adaptabilidade às mudanças</w:t>
                                  </w:r>
                                </w:p>
                                <w:p w14:paraId="27B6C5D3" w14:textId="097EF46F" w:rsidR="00FB0258" w:rsidRPr="00DB5090" w:rsidRDefault="00FB0258" w:rsidP="00DB5090">
                                  <w:pPr>
                                    <w:rPr>
                                      <w:rFonts w:eastAsia="Times New Roman" w:cs="Times New Roman"/>
                                      <w:color w:val="0D0D0D" w:themeColor="text1" w:themeTint="F2"/>
                                      <w:lang w:val="pt-BR" w:eastAsia="fr-FR"/>
                                    </w:rPr>
                                  </w:pPr>
                                  <w:r w:rsidRPr="00DB5090">
                                    <w:rPr>
                                      <w:rFonts w:eastAsia="Times New Roman" w:cs="Times New Roman"/>
                                      <w:bCs/>
                                      <w:color w:val="0D0D0D" w:themeColor="text1" w:themeTint="F2"/>
                                      <w:lang w:val="pt-BR" w:eastAsia="fr-FR"/>
                                    </w:rPr>
                                    <w:t>Boa comunicação</w:t>
                                  </w:r>
                                </w:p>
                                <w:p w14:paraId="2C659D8B" w14:textId="77777777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eastAsia="fr-FR"/>
                                    </w:rPr>
                                    <w:t>Adaptabilité aux changements</w:t>
                                  </w:r>
                                </w:p>
                                <w:p w14:paraId="5159B40A" w14:textId="77777777" w:rsidR="00FB0258" w:rsidRPr="00DB5090" w:rsidRDefault="00FB0258" w:rsidP="00DB5090">
                                  <w:pPr>
                                    <w:rPr>
                                      <w:color w:val="0D0D0D" w:themeColor="text1" w:themeTint="F2"/>
                                      <w:lang w:eastAsia="fr-FR"/>
                                    </w:rPr>
                                  </w:pPr>
                                  <w:r w:rsidRPr="00DB5090">
                                    <w:rPr>
                                      <w:color w:val="0D0D0D" w:themeColor="text1" w:themeTint="F2"/>
                                      <w:lang w:eastAsia="fr-FR"/>
                                    </w:rPr>
                                    <w:t>Sens de la communication</w:t>
                                  </w:r>
                                </w:p>
                                <w:p w14:paraId="10F5EE43" w14:textId="4A07DF88" w:rsidR="00FB0258" w:rsidRDefault="00FB0258" w:rsidP="00FB02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B950DF" id="Retângulo 4" o:spid="_x0000_s1028" style="position:absolute;margin-left:-15.65pt;margin-top:29.55pt;width:351.15pt;height:15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" filled="f" stroked="f" strokeweight="1pt">
                      <v:textbox>
                        <w:txbxContent>
                          <w:p w14:paraId="36F8EE83" w14:textId="68236236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Manutenção e reparação de hardware/software</w:t>
                            </w:r>
                          </w:p>
                          <w:p w14:paraId="06E2E153" w14:textId="0817F9E0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Manutenção e evolução de uma infraestrutura</w:t>
                            </w:r>
                          </w:p>
                          <w:p w14:paraId="48EAD670" w14:textId="00ECD658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Bancos de dados SQL</w:t>
                            </w:r>
                          </w:p>
                          <w:p w14:paraId="743163BF" w14:textId="18A3D88C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Resolução de problemas técnicos</w:t>
                            </w:r>
                          </w:p>
                          <w:p w14:paraId="25CC8728" w14:textId="2EBE5F61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Segurança informática</w:t>
                            </w:r>
                          </w:p>
                          <w:p w14:paraId="3269CB3F" w14:textId="739B76DB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Desenvolvimento web (HTML, CSS)</w:t>
                            </w:r>
                          </w:p>
                          <w:p w14:paraId="1FA6EED4" w14:textId="774EA983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 w:eastAsia="fr-FR"/>
                              </w:rPr>
                              <w:t>Domínio de softwares de design gráfico (Adobe Photoshop)</w:t>
                            </w:r>
                          </w:p>
                          <w:p w14:paraId="654F1014" w14:textId="691A41AC" w:rsidR="00FB0258" w:rsidRPr="00DB5090" w:rsidRDefault="00FB0258" w:rsidP="00DB5090">
                            <w:pPr>
                              <w:rPr>
                                <w:rFonts w:eastAsia="Times New Roman" w:cs="Times New Roman"/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rFonts w:eastAsia="Times New Roman" w:cs="Times New Roman"/>
                                <w:bCs/>
                                <w:color w:val="0D0D0D" w:themeColor="text1" w:themeTint="F2"/>
                                <w:lang w:val="pt-BR" w:eastAsia="fr-FR"/>
                              </w:rPr>
                              <w:t>Motivação de equipes</w:t>
                            </w:r>
                          </w:p>
                          <w:p w14:paraId="2528BACA" w14:textId="3B28B926" w:rsidR="00FB0258" w:rsidRPr="00DB5090" w:rsidRDefault="00FB0258" w:rsidP="00DB5090">
                            <w:pPr>
                              <w:rPr>
                                <w:rFonts w:eastAsia="Times New Roman" w:cs="Times New Roman"/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rFonts w:eastAsia="Times New Roman" w:cs="Times New Roman"/>
                                <w:bCs/>
                                <w:color w:val="0D0D0D" w:themeColor="text1" w:themeTint="F2"/>
                                <w:lang w:val="pt-BR" w:eastAsia="fr-FR"/>
                              </w:rPr>
                              <w:t>Capacidade de trabalhar sob pressão</w:t>
                            </w:r>
                          </w:p>
                          <w:p w14:paraId="03B090FC" w14:textId="46EA7657" w:rsidR="00FB0258" w:rsidRPr="00DB5090" w:rsidRDefault="00FB0258" w:rsidP="00DB5090">
                            <w:pPr>
                              <w:rPr>
                                <w:rFonts w:eastAsia="Times New Roman" w:cs="Times New Roman"/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rFonts w:eastAsia="Times New Roman" w:cs="Times New Roman"/>
                                <w:bCs/>
                                <w:color w:val="0D0D0D" w:themeColor="text1" w:themeTint="F2"/>
                                <w:lang w:val="pt-BR" w:eastAsia="fr-FR"/>
                              </w:rPr>
                              <w:t>Adaptabilidade às mudanças</w:t>
                            </w:r>
                          </w:p>
                          <w:p w14:paraId="27B6C5D3" w14:textId="097EF46F" w:rsidR="00FB0258" w:rsidRPr="00DB5090" w:rsidRDefault="00FB0258" w:rsidP="00DB5090">
                            <w:pPr>
                              <w:rPr>
                                <w:rFonts w:eastAsia="Times New Roman" w:cs="Times New Roman"/>
                                <w:color w:val="0D0D0D" w:themeColor="text1" w:themeTint="F2"/>
                                <w:lang w:val="pt-BR" w:eastAsia="fr-FR"/>
                              </w:rPr>
                            </w:pPr>
                            <w:r w:rsidRPr="00DB5090">
                              <w:rPr>
                                <w:rFonts w:eastAsia="Times New Roman" w:cs="Times New Roman"/>
                                <w:bCs/>
                                <w:color w:val="0D0D0D" w:themeColor="text1" w:themeTint="F2"/>
                                <w:lang w:val="pt-BR" w:eastAsia="fr-FR"/>
                              </w:rPr>
                              <w:t>Boa comunicação</w:t>
                            </w:r>
                          </w:p>
                          <w:p w14:paraId="2C659D8B" w14:textId="77777777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eastAsia="fr-FR"/>
                              </w:rPr>
                              <w:t>Adaptabilité aux changements</w:t>
                            </w:r>
                          </w:p>
                          <w:p w14:paraId="5159B40A" w14:textId="77777777" w:rsidR="00FB0258" w:rsidRPr="00DB5090" w:rsidRDefault="00FB0258" w:rsidP="00DB5090">
                            <w:pPr>
                              <w:rPr>
                                <w:color w:val="0D0D0D" w:themeColor="text1" w:themeTint="F2"/>
                                <w:lang w:eastAsia="fr-F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eastAsia="fr-FR"/>
                              </w:rPr>
                              <w:t>Sens de la communication</w:t>
                            </w:r>
                          </w:p>
                          <w:p w14:paraId="10F5EE43" w14:textId="4A07DF88" w:rsidR="00FB0258" w:rsidRDefault="00FB0258" w:rsidP="00FB025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574A3" w:rsidRPr="00DB583D">
              <w:rPr>
                <w:lang w:val="pt-BR"/>
              </w:rPr>
              <w:t>Competências</w:t>
            </w:r>
          </w:p>
          <w:p w14:paraId="15F84EEF" w14:textId="7B90FC59" w:rsidR="008574A3" w:rsidRPr="00FB0258" w:rsidRDefault="008574A3" w:rsidP="00FB0258">
            <w:pPr>
              <w:rPr>
                <w:lang w:val="pt-BR" w:eastAsia="fr-FR"/>
              </w:rPr>
            </w:pPr>
          </w:p>
        </w:tc>
      </w:tr>
    </w:tbl>
    <w:p w14:paraId="626D8F9E" w14:textId="68ED546B" w:rsidR="00B25357" w:rsidRPr="00DD7C11" w:rsidRDefault="00DB5090" w:rsidP="000C45FF">
      <w:pPr>
        <w:tabs>
          <w:tab w:val="left" w:pos="990"/>
        </w:tabs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7C3EAC" wp14:editId="4A1A51A9">
                <wp:simplePos x="0" y="0"/>
                <wp:positionH relativeFrom="column">
                  <wp:posOffset>-22860</wp:posOffset>
                </wp:positionH>
                <wp:positionV relativeFrom="paragraph">
                  <wp:posOffset>8140065</wp:posOffset>
                </wp:positionV>
                <wp:extent cx="2124075" cy="111442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777D9" w14:textId="2EF0E06B" w:rsidR="00DB5090" w:rsidRDefault="00DB5090" w:rsidP="00DB5090">
                            <w:pPr>
                              <w:rPr>
                                <w:b/>
                                <w:color w:val="548AB7" w:themeColor="accent1" w:themeShade="BF"/>
                                <w:sz w:val="22"/>
                                <w:lang w:val="pt-BR"/>
                              </w:rPr>
                            </w:pPr>
                            <w:r w:rsidRPr="00DB5090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 </w:t>
                            </w:r>
                            <w:r w:rsidRPr="00DB5090">
                              <w:rPr>
                                <w:b/>
                                <w:color w:val="548AB7" w:themeColor="accent1" w:themeShade="BF"/>
                                <w:sz w:val="22"/>
                                <w:lang w:val="pt-BR"/>
                              </w:rPr>
                              <w:t>PROJETOS EM DESTAQUE</w:t>
                            </w:r>
                          </w:p>
                          <w:p w14:paraId="69DE2CFB" w14:textId="77777777" w:rsidR="00DB5090" w:rsidRPr="00DB5090" w:rsidRDefault="00DB5090" w:rsidP="00DB5090">
                            <w:pPr>
                              <w:rPr>
                                <w:rFonts w:ascii="Times New Roman" w:hAnsi="Times New Roman"/>
                                <w:b/>
                                <w:color w:val="0D0D0D" w:themeColor="text1" w:themeTint="F2"/>
                                <w:sz w:val="22"/>
                                <w:lang w:val="pt-BR"/>
                              </w:rPr>
                            </w:pPr>
                          </w:p>
                          <w:p w14:paraId="2C5DB4CC" w14:textId="77777777" w:rsidR="00DB5090" w:rsidRPr="00DB5090" w:rsidRDefault="00DB5090" w:rsidP="00DB5090">
                            <w:pPr>
                              <w:rPr>
                                <w:color w:val="0D0D0D" w:themeColor="text1" w:themeTint="F2"/>
                                <w:lang w:val="pt-BR"/>
                              </w:rPr>
                            </w:pPr>
                            <w:proofErr w:type="spellStart"/>
                            <w:r w:rsidRPr="00DB5090">
                              <w:rPr>
                                <w:rStyle w:val="Forte"/>
                                <w:color w:val="0D0D0D" w:themeColor="text1" w:themeTint="F2"/>
                                <w:sz w:val="20"/>
                                <w:szCs w:val="20"/>
                                <w:lang w:val="pt-BR"/>
                              </w:rPr>
                              <w:t>VendaJá</w:t>
                            </w:r>
                            <w:proofErr w:type="spellEnd"/>
                            <w:r w:rsidRPr="00DB5090">
                              <w:rPr>
                                <w:color w:val="0D0D0D" w:themeColor="text1" w:themeTint="F2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DB5090">
                              <w:rPr>
                                <w:color w:val="0D0D0D" w:themeColor="text1" w:themeTint="F2"/>
                                <w:lang w:val="pt-BR"/>
                              </w:rPr>
                              <w:t>– Plataforma de anúncios online</w:t>
                            </w:r>
                          </w:p>
                          <w:p w14:paraId="21EDBE6B" w14:textId="77777777" w:rsidR="00DB5090" w:rsidRPr="00DB5090" w:rsidRDefault="00DB5090" w:rsidP="00DB5090">
                            <w:pPr>
                              <w:rPr>
                                <w:color w:val="0D0D0D" w:themeColor="text1" w:themeTint="F2"/>
                                <w:lang w:val="pt-BR"/>
                              </w:rPr>
                            </w:pPr>
                            <w:r w:rsidRPr="00DB5090">
                              <w:rPr>
                                <w:rStyle w:val="Forte"/>
                                <w:color w:val="0D0D0D" w:themeColor="text1" w:themeTint="F2"/>
                                <w:sz w:val="20"/>
                                <w:szCs w:val="20"/>
                                <w:lang w:val="pt-BR"/>
                              </w:rPr>
                              <w:t>Bumba</w:t>
                            </w:r>
                            <w:r w:rsidRPr="00DB5090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 – Portal de emprego e formação</w:t>
                            </w:r>
                          </w:p>
                          <w:p w14:paraId="0D0D4945" w14:textId="652703F5" w:rsidR="00DB5090" w:rsidRPr="00DB5090" w:rsidRDefault="00DB5090" w:rsidP="00DB5090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C3EAC" id="Retângulo 5" o:spid="_x0000_s1029" style="position:absolute;margin-left:-1.8pt;margin-top:640.95pt;width:167.25pt;height:87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" filled="f" stroked="f" strokeweight="1pt">
                <v:textbox>
                  <w:txbxContent>
                    <w:p w14:paraId="711777D9" w14:textId="2EF0E06B" w:rsidR="00DB5090" w:rsidRDefault="00DB5090" w:rsidP="00DB5090">
                      <w:pPr>
                        <w:rPr>
                          <w:b/>
                          <w:color w:val="548AB7" w:themeColor="accent1" w:themeShade="BF"/>
                          <w:sz w:val="22"/>
                          <w:lang w:val="pt-BR"/>
                        </w:rPr>
                      </w:pPr>
                      <w:r w:rsidRPr="00DB5090">
                        <w:rPr>
                          <w:color w:val="0D0D0D" w:themeColor="text1" w:themeTint="F2"/>
                          <w:lang w:val="pt-BR"/>
                        </w:rPr>
                        <w:t xml:space="preserve"> </w:t>
                      </w:r>
                      <w:r w:rsidRPr="00DB5090">
                        <w:rPr>
                          <w:b/>
                          <w:color w:val="548AB7" w:themeColor="accent1" w:themeShade="BF"/>
                          <w:sz w:val="22"/>
                          <w:lang w:val="pt-BR"/>
                        </w:rPr>
                        <w:t>PROJETOS EM DESTAQUE</w:t>
                      </w:r>
                    </w:p>
                    <w:p w14:paraId="69DE2CFB" w14:textId="77777777" w:rsidR="00DB5090" w:rsidRPr="00DB5090" w:rsidRDefault="00DB5090" w:rsidP="00DB5090">
                      <w:pPr>
                        <w:rPr>
                          <w:rFonts w:ascii="Times New Roman" w:hAnsi="Times New Roman"/>
                          <w:b/>
                          <w:color w:val="0D0D0D" w:themeColor="text1" w:themeTint="F2"/>
                          <w:sz w:val="22"/>
                          <w:lang w:val="pt-BR"/>
                        </w:rPr>
                      </w:pPr>
                    </w:p>
                    <w:p w14:paraId="2C5DB4CC" w14:textId="77777777" w:rsidR="00DB5090" w:rsidRPr="00DB5090" w:rsidRDefault="00DB5090" w:rsidP="00DB5090">
                      <w:pPr>
                        <w:rPr>
                          <w:color w:val="0D0D0D" w:themeColor="text1" w:themeTint="F2"/>
                          <w:lang w:val="pt-BR"/>
                        </w:rPr>
                      </w:pPr>
                      <w:proofErr w:type="spellStart"/>
                      <w:r w:rsidRPr="00DB5090">
                        <w:rPr>
                          <w:rStyle w:val="Forte"/>
                          <w:color w:val="0D0D0D" w:themeColor="text1" w:themeTint="F2"/>
                          <w:sz w:val="20"/>
                          <w:szCs w:val="20"/>
                          <w:lang w:val="pt-BR"/>
                        </w:rPr>
                        <w:t>VendaJá</w:t>
                      </w:r>
                      <w:proofErr w:type="spellEnd"/>
                      <w:r w:rsidRPr="00DB5090">
                        <w:rPr>
                          <w:color w:val="0D0D0D" w:themeColor="text1" w:themeTint="F2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Pr="00DB5090">
                        <w:rPr>
                          <w:color w:val="0D0D0D" w:themeColor="text1" w:themeTint="F2"/>
                          <w:lang w:val="pt-BR"/>
                        </w:rPr>
                        <w:t>– Plataforma de anúncios online</w:t>
                      </w:r>
                    </w:p>
                    <w:p w14:paraId="21EDBE6B" w14:textId="77777777" w:rsidR="00DB5090" w:rsidRPr="00DB5090" w:rsidRDefault="00DB5090" w:rsidP="00DB5090">
                      <w:pPr>
                        <w:rPr>
                          <w:color w:val="0D0D0D" w:themeColor="text1" w:themeTint="F2"/>
                          <w:lang w:val="pt-BR"/>
                        </w:rPr>
                      </w:pPr>
                      <w:r w:rsidRPr="00DB5090">
                        <w:rPr>
                          <w:rStyle w:val="Forte"/>
                          <w:color w:val="0D0D0D" w:themeColor="text1" w:themeTint="F2"/>
                          <w:sz w:val="20"/>
                          <w:szCs w:val="20"/>
                          <w:lang w:val="pt-BR"/>
                        </w:rPr>
                        <w:t>Bumba</w:t>
                      </w:r>
                      <w:r w:rsidRPr="00DB5090">
                        <w:rPr>
                          <w:color w:val="0D0D0D" w:themeColor="text1" w:themeTint="F2"/>
                          <w:lang w:val="pt-BR"/>
                        </w:rPr>
                        <w:t xml:space="preserve"> – Portal de emprego e formação</w:t>
                      </w:r>
                    </w:p>
                    <w:p w14:paraId="0D0D4945" w14:textId="652703F5" w:rsidR="00DB5090" w:rsidRPr="00DB5090" w:rsidRDefault="00DB5090" w:rsidP="00DB5090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25357" w:rsidRPr="00DD7C11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65253" w14:textId="77777777" w:rsidR="00025323" w:rsidRDefault="00025323" w:rsidP="000C45FF">
      <w:r>
        <w:separator/>
      </w:r>
    </w:p>
  </w:endnote>
  <w:endnote w:type="continuationSeparator" w:id="0">
    <w:p w14:paraId="62FA8AB3" w14:textId="77777777" w:rsidR="00025323" w:rsidRDefault="0002532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8DAFE" w14:textId="77777777" w:rsidR="00025323" w:rsidRDefault="00025323" w:rsidP="000C45FF">
      <w:r>
        <w:separator/>
      </w:r>
    </w:p>
  </w:footnote>
  <w:footnote w:type="continuationSeparator" w:id="0">
    <w:p w14:paraId="185A0660" w14:textId="77777777" w:rsidR="00025323" w:rsidRDefault="0002532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533C2" w14:textId="77777777" w:rsidR="000C45FF" w:rsidRPr="00F17D8E" w:rsidRDefault="000C45FF">
    <w:pPr>
      <w:pStyle w:val="Cabealho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972EFEE" wp14:editId="596B517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D06C1B"/>
    <w:multiLevelType w:val="multilevel"/>
    <w:tmpl w:val="134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B935A3"/>
    <w:multiLevelType w:val="multilevel"/>
    <w:tmpl w:val="CFE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B1311"/>
    <w:multiLevelType w:val="hybridMultilevel"/>
    <w:tmpl w:val="63E81454"/>
    <w:lvl w:ilvl="0" w:tplc="8B305C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113F"/>
    <w:multiLevelType w:val="multilevel"/>
    <w:tmpl w:val="B02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33307"/>
    <w:multiLevelType w:val="multilevel"/>
    <w:tmpl w:val="998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04DCD"/>
    <w:multiLevelType w:val="hybridMultilevel"/>
    <w:tmpl w:val="F06E3A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3454A1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8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7"/>
  </w:num>
  <w:num w:numId="14">
    <w:abstractNumId w:val="12"/>
  </w:num>
  <w:num w:numId="15">
    <w:abstractNumId w:val="14"/>
  </w:num>
  <w:num w:numId="16">
    <w:abstractNumId w:val="10"/>
  </w:num>
  <w:num w:numId="17">
    <w:abstractNumId w:val="16"/>
  </w:num>
  <w:num w:numId="18">
    <w:abstractNumId w:val="1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24"/>
    <w:rsid w:val="00025323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1F2111"/>
    <w:rsid w:val="001F470B"/>
    <w:rsid w:val="00217C18"/>
    <w:rsid w:val="0022440A"/>
    <w:rsid w:val="002400EB"/>
    <w:rsid w:val="00256CF7"/>
    <w:rsid w:val="00267FDC"/>
    <w:rsid w:val="00281FD5"/>
    <w:rsid w:val="002D3CA3"/>
    <w:rsid w:val="0030481B"/>
    <w:rsid w:val="003156FC"/>
    <w:rsid w:val="003254B5"/>
    <w:rsid w:val="00332597"/>
    <w:rsid w:val="0037121F"/>
    <w:rsid w:val="003779C9"/>
    <w:rsid w:val="0039740E"/>
    <w:rsid w:val="003A6B7D"/>
    <w:rsid w:val="003B06CA"/>
    <w:rsid w:val="003C563F"/>
    <w:rsid w:val="004071FC"/>
    <w:rsid w:val="004142CD"/>
    <w:rsid w:val="00445947"/>
    <w:rsid w:val="004813B3"/>
    <w:rsid w:val="00483F1F"/>
    <w:rsid w:val="00496591"/>
    <w:rsid w:val="004C63E4"/>
    <w:rsid w:val="004D1AF8"/>
    <w:rsid w:val="004D3011"/>
    <w:rsid w:val="005262AC"/>
    <w:rsid w:val="005D0A1F"/>
    <w:rsid w:val="005E39D5"/>
    <w:rsid w:val="00600670"/>
    <w:rsid w:val="006065E1"/>
    <w:rsid w:val="00607FBC"/>
    <w:rsid w:val="0062123A"/>
    <w:rsid w:val="0062460F"/>
    <w:rsid w:val="00636082"/>
    <w:rsid w:val="00646E75"/>
    <w:rsid w:val="006771D0"/>
    <w:rsid w:val="00681B1F"/>
    <w:rsid w:val="006944CF"/>
    <w:rsid w:val="006C3DBF"/>
    <w:rsid w:val="006F42C0"/>
    <w:rsid w:val="00715FCB"/>
    <w:rsid w:val="00743101"/>
    <w:rsid w:val="007775E1"/>
    <w:rsid w:val="007867A0"/>
    <w:rsid w:val="007927F5"/>
    <w:rsid w:val="00792EAB"/>
    <w:rsid w:val="00802CA0"/>
    <w:rsid w:val="00853677"/>
    <w:rsid w:val="008574A3"/>
    <w:rsid w:val="00863335"/>
    <w:rsid w:val="008D4CB9"/>
    <w:rsid w:val="008F2702"/>
    <w:rsid w:val="008F3B10"/>
    <w:rsid w:val="009260CD"/>
    <w:rsid w:val="00950988"/>
    <w:rsid w:val="00952C25"/>
    <w:rsid w:val="00A02A22"/>
    <w:rsid w:val="00A2118D"/>
    <w:rsid w:val="00AB3A72"/>
    <w:rsid w:val="00AD76E2"/>
    <w:rsid w:val="00AF3C35"/>
    <w:rsid w:val="00B20152"/>
    <w:rsid w:val="00B25357"/>
    <w:rsid w:val="00B359E4"/>
    <w:rsid w:val="00B57D98"/>
    <w:rsid w:val="00B70850"/>
    <w:rsid w:val="00BA035A"/>
    <w:rsid w:val="00BF19B7"/>
    <w:rsid w:val="00C066B6"/>
    <w:rsid w:val="00C323F5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469BD"/>
    <w:rsid w:val="00D5459D"/>
    <w:rsid w:val="00D54C49"/>
    <w:rsid w:val="00D56ED2"/>
    <w:rsid w:val="00D57724"/>
    <w:rsid w:val="00D915EE"/>
    <w:rsid w:val="00DA1F4D"/>
    <w:rsid w:val="00DB5090"/>
    <w:rsid w:val="00DB583D"/>
    <w:rsid w:val="00DC29CD"/>
    <w:rsid w:val="00DD172A"/>
    <w:rsid w:val="00DD397A"/>
    <w:rsid w:val="00DD7C11"/>
    <w:rsid w:val="00E06E4D"/>
    <w:rsid w:val="00E2563E"/>
    <w:rsid w:val="00E25A26"/>
    <w:rsid w:val="00E35234"/>
    <w:rsid w:val="00E4381A"/>
    <w:rsid w:val="00E55D74"/>
    <w:rsid w:val="00E97EB4"/>
    <w:rsid w:val="00F02303"/>
    <w:rsid w:val="00F17D8E"/>
    <w:rsid w:val="00F60274"/>
    <w:rsid w:val="00F77FB9"/>
    <w:rsid w:val="00F8321F"/>
    <w:rsid w:val="00FB0258"/>
    <w:rsid w:val="00FB068F"/>
    <w:rsid w:val="00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05F09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035A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F17D8E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F17D8E"/>
  </w:style>
  <w:style w:type="character" w:customStyle="1" w:styleId="DataChar">
    <w:name w:val="Data Char"/>
    <w:basedOn w:val="Fontepargpadro"/>
    <w:link w:val="Data"/>
    <w:uiPriority w:val="99"/>
    <w:rsid w:val="00F17D8E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Fontepargpadro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F17D8E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ontepargpadro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F17D8E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17D8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F17D8E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17D8E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7D8E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F17D8E"/>
  </w:style>
  <w:style w:type="character" w:styleId="TtulodoLivro">
    <w:name w:val="Book Title"/>
    <w:basedOn w:val="Fontepargpadro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ontepargpadro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F17D8E"/>
  </w:style>
  <w:style w:type="paragraph" w:styleId="Textodemacro">
    <w:name w:val="macro"/>
    <w:link w:val="TextodemacroCh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17D8E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17D8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17D8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F17D8E"/>
    <w:pPr>
      <w:numPr>
        <w:numId w:val="13"/>
      </w:numPr>
    </w:pPr>
  </w:style>
  <w:style w:type="table" w:styleId="TabelaSimples1">
    <w:name w:val="Plain Table 1"/>
    <w:basedOn w:val="Tabela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ontepargpadro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Fontepargpadro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17D8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17D8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17D8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17D8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17D8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17D8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17D8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17D8E"/>
  </w:style>
  <w:style w:type="character" w:customStyle="1" w:styleId="SaudaoChar">
    <w:name w:val="Saudação Char"/>
    <w:basedOn w:val="Fontepargpadro"/>
    <w:link w:val="Saudao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F17D8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elasimples10">
    <w:name w:val="Table Simple 1"/>
    <w:basedOn w:val="Tabela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17D8E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17D8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17D8E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F17D8E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17D8E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F17D8E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67FDC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607F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8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BasungaLutumbaJeremias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mi%20basunga\AppData\Roaming\Microsoft\Templates\C.V.%20gris%20ble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0705999AD5D49B49D8F096A9F626F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D17874-7583-4609-AC12-05EE09C72EA7}"/>
      </w:docPartPr>
      <w:docPartBody>
        <w:p w:rsidR="006049C1" w:rsidRDefault="00FF0A42" w:rsidP="00FF0A42">
          <w:pPr>
            <w:pStyle w:val="70705999AD5D49B49D8F096A9F626F71"/>
          </w:pPr>
          <w:r w:rsidRPr="008F2702">
            <w:rPr>
              <w:lang w:bidi="fr-FR"/>
            </w:rPr>
            <w:t>E-MAIL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11"/>
    <w:rsid w:val="0008576E"/>
    <w:rsid w:val="001F2111"/>
    <w:rsid w:val="006049C1"/>
    <w:rsid w:val="00853677"/>
    <w:rsid w:val="008F6411"/>
    <w:rsid w:val="00AA024F"/>
    <w:rsid w:val="00B04DE5"/>
    <w:rsid w:val="00DC29CD"/>
    <w:rsid w:val="00DD4484"/>
    <w:rsid w:val="00E35234"/>
    <w:rsid w:val="00FC79F7"/>
    <w:rsid w:val="00FF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B503FC6EE21408AA804F926EE864214">
    <w:name w:val="0B503FC6EE21408AA804F926EE864214"/>
    <w:rsid w:val="00FF0A42"/>
    <w:pPr>
      <w:spacing w:line="278" w:lineRule="auto"/>
    </w:pPr>
    <w:rPr>
      <w:sz w:val="24"/>
      <w:szCs w:val="24"/>
    </w:rPr>
  </w:style>
  <w:style w:type="paragraph" w:customStyle="1" w:styleId="70705999AD5D49B49D8F096A9F626F71">
    <w:name w:val="70705999AD5D49B49D8F096A9F626F71"/>
    <w:rsid w:val="00FF0A42"/>
    <w:pPr>
      <w:spacing w:line="278" w:lineRule="auto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kern w:val="0"/>
      <w:szCs w:val="26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gris bleu</Template>
  <TotalTime>0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2025-07-14T12:44:00Z</dcterms:created>
  <dcterms:modified xsi:type="dcterms:W3CDTF">2025-07-14T12:44:00Z</dcterms:modified>
</cp:coreProperties>
</file>